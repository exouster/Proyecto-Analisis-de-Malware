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D17446" w14:textId="50F821C4" w:rsidR="00C7693D" w:rsidRDefault="005E1FDE" w:rsidP="008D31DB">
      <w:pPr>
        <w:pStyle w:val="Ttulo"/>
        <w:rPr>
          <w:lang w:bidi="es-ES"/>
        </w:rPr>
      </w:pPr>
      <w:r>
        <w:rPr>
          <w:lang w:bidi="es-ES"/>
        </w:rPr>
        <w:t xml:space="preserve">Practica </w:t>
      </w:r>
    </w:p>
    <w:p w14:paraId="5A344194" w14:textId="4168B2C3" w:rsidR="005E1FDE" w:rsidRPr="007B5BFF" w:rsidRDefault="007648C6" w:rsidP="008D31DB">
      <w:pPr>
        <w:pStyle w:val="Ttulo"/>
      </w:pPr>
      <w:r>
        <w:rPr>
          <w:lang w:bidi="es-ES"/>
        </w:rPr>
        <w:t>Reglas Yara</w:t>
      </w:r>
    </w:p>
    <w:p w14:paraId="04F4A87B" w14:textId="77777777" w:rsidR="008D31DB" w:rsidRDefault="008D31DB" w:rsidP="000E7097">
      <w:pPr>
        <w:pStyle w:val="Ttulodecontacto"/>
        <w:ind w:right="1818"/>
      </w:pPr>
      <w:r>
        <w:rPr>
          <w:lang w:bidi="es-ES"/>
        </w:rPr>
        <w:t>De</w:t>
      </w:r>
    </w:p>
    <w:p w14:paraId="38F020B8" w14:textId="611DB685" w:rsidR="00B46725" w:rsidRPr="001B0F12" w:rsidRDefault="00C7693D" w:rsidP="001B0F12">
      <w:pPr>
        <w:pStyle w:val="Ttulo"/>
        <w:spacing w:before="0" w:after="0" w:line="300" w:lineRule="auto"/>
        <w:ind w:left="5041" w:right="-1945"/>
        <w:rPr>
          <w:sz w:val="28"/>
          <w:szCs w:val="28"/>
        </w:rPr>
      </w:pPr>
      <w:r>
        <w:rPr>
          <w:sz w:val="28"/>
          <w:szCs w:val="28"/>
        </w:rPr>
        <w:t>Dan</w:t>
      </w:r>
      <w:r w:rsidR="00701F63">
        <w:rPr>
          <w:sz w:val="28"/>
          <w:szCs w:val="28"/>
        </w:rPr>
        <w:t>iel</w:t>
      </w:r>
      <w:r>
        <w:rPr>
          <w:sz w:val="28"/>
          <w:szCs w:val="28"/>
        </w:rPr>
        <w:t xml:space="preserve"> Shved</w:t>
      </w:r>
    </w:p>
    <w:p w14:paraId="6F2408DC" w14:textId="34AD6A3D" w:rsidR="003C1E78" w:rsidRPr="001B0F12" w:rsidRDefault="002D6DED" w:rsidP="001B0F12">
      <w:pPr>
        <w:pStyle w:val="Informacindecontacto"/>
      </w:pPr>
      <w:r>
        <w:t xml:space="preserve"> </w:t>
      </w:r>
    </w:p>
    <w:p w14:paraId="5474CDD7" w14:textId="2BDC6880" w:rsidR="003C1E78" w:rsidRPr="001B0F12" w:rsidRDefault="003C1E78" w:rsidP="001B0F12">
      <w:pPr>
        <w:pStyle w:val="Informacindecontacto"/>
        <w:ind w:left="5041" w:right="-1945"/>
      </w:pPr>
    </w:p>
    <w:p w14:paraId="20099CEE" w14:textId="003DA4A3" w:rsidR="002D6D73" w:rsidRDefault="0091380E" w:rsidP="007E392D">
      <w:pPr>
        <w:pStyle w:val="Ttulo1"/>
        <w:ind w:firstLine="720"/>
      </w:pPr>
      <w:r>
        <w:lastRenderedPageBreak/>
        <w:t>OBJETIVOS</w:t>
      </w:r>
      <w:r w:rsidR="00C7693D">
        <w:t>:</w:t>
      </w:r>
      <w:r w:rsidR="007E392D">
        <w:t xml:space="preserve">                                                                                                               </w:t>
      </w:r>
    </w:p>
    <w:p w14:paraId="7B9FBF3C" w14:textId="730E91F7" w:rsidR="00700A55" w:rsidRDefault="00700A55" w:rsidP="00700A55">
      <w:pPr>
        <w:pStyle w:val="Listaconvietas"/>
        <w:numPr>
          <w:ilvl w:val="0"/>
          <w:numId w:val="2"/>
        </w:numPr>
      </w:pPr>
      <w:r>
        <w:t>Desarrollar un script en .</w:t>
      </w:r>
      <w:proofErr w:type="spellStart"/>
      <w:r>
        <w:t>py</w:t>
      </w:r>
      <w:proofErr w:type="spellEnd"/>
      <w:r>
        <w:t xml:space="preserve"> que </w:t>
      </w:r>
      <w:proofErr w:type="gramStart"/>
      <w:r>
        <w:t>descarga .</w:t>
      </w:r>
      <w:proofErr w:type="spellStart"/>
      <w:r>
        <w:t>yar</w:t>
      </w:r>
      <w:proofErr w:type="spellEnd"/>
      <w:proofErr w:type="gramEnd"/>
      <w:r>
        <w:t xml:space="preserve"> y .yara de repositorios de </w:t>
      </w:r>
      <w:proofErr w:type="spellStart"/>
      <w:r>
        <w:t>github</w:t>
      </w:r>
      <w:proofErr w:type="spellEnd"/>
      <w:r>
        <w:t xml:space="preserve"> para compilarlo, y lanzarlo contra diferentes malware. Se meterá en zip independientes los repositorios usados y los malware probados.</w:t>
      </w:r>
    </w:p>
    <w:p w14:paraId="68D05590" w14:textId="77777777" w:rsidR="007E392D" w:rsidRPr="007E392D" w:rsidRDefault="007E392D" w:rsidP="007E392D">
      <w:pPr>
        <w:rPr>
          <w:color w:val="505050" w:themeColor="text2"/>
        </w:rPr>
      </w:pPr>
    </w:p>
    <w:p w14:paraId="4A960897" w14:textId="3583580D" w:rsidR="002D6D73" w:rsidRDefault="0091380E" w:rsidP="005E1FDE">
      <w:pPr>
        <w:pStyle w:val="Ttulo1"/>
      </w:pPr>
      <w:r>
        <w:t>H</w:t>
      </w:r>
      <w:r w:rsidR="002D6DED">
        <w:t>erramientas usadas</w:t>
      </w:r>
      <w:r w:rsidR="00700A55">
        <w:t xml:space="preserve"> para el ejercicio de reglas yara</w:t>
      </w:r>
    </w:p>
    <w:p w14:paraId="4D1CD278" w14:textId="59196A66" w:rsidR="00791917" w:rsidRDefault="00493CB6" w:rsidP="002D6DED">
      <w:pPr>
        <w:pStyle w:val="Listaconvietas"/>
        <w:numPr>
          <w:ilvl w:val="0"/>
          <w:numId w:val="2"/>
        </w:numPr>
      </w:pPr>
      <w:r>
        <w:t>IDLE THONY</w:t>
      </w:r>
    </w:p>
    <w:p w14:paraId="3E7E55CA" w14:textId="678B042C" w:rsidR="005E1FDE" w:rsidRDefault="00D80D5A" w:rsidP="005E1FDE">
      <w:pPr>
        <w:pStyle w:val="Listaconvietas"/>
        <w:numPr>
          <w:ilvl w:val="0"/>
          <w:numId w:val="2"/>
        </w:numPr>
      </w:pPr>
      <w:r>
        <w:t>GITHUB</w:t>
      </w:r>
    </w:p>
    <w:p w14:paraId="6DEB8E1A" w14:textId="77777777" w:rsidR="00F07493" w:rsidRDefault="00F07493">
      <w:pPr>
        <w:rPr>
          <w:noProof/>
        </w:rPr>
      </w:pPr>
    </w:p>
    <w:p w14:paraId="7F28FDF4" w14:textId="33DFC235" w:rsidR="00CA20FF" w:rsidRDefault="006E2369" w:rsidP="004065F3">
      <w:pPr>
        <w:pStyle w:val="Ttulo1"/>
      </w:pPr>
      <w:r>
        <w:t>reglas yara</w:t>
      </w:r>
    </w:p>
    <w:p w14:paraId="2FB9159A" w14:textId="212FB29A" w:rsidR="004065F3" w:rsidRDefault="004065F3"/>
    <w:p w14:paraId="503D4AF3" w14:textId="100BB178" w:rsidR="00A10250" w:rsidRDefault="006E2369">
      <w:r>
        <w:t xml:space="preserve">El funcionamiento del script se divide en </w:t>
      </w:r>
      <w:r w:rsidR="002C475C">
        <w:t>tres</w:t>
      </w:r>
      <w:r>
        <w:t xml:space="preserve"> partes. La primera es la declaración de las rutas de carpetas y archivos para descomprimirlos copiarlos</w:t>
      </w:r>
      <w:r w:rsidR="007648C6">
        <w:t xml:space="preserve"> moverlas</w:t>
      </w:r>
      <w:r>
        <w:t xml:space="preserve"> borrarlos</w:t>
      </w:r>
      <w:r w:rsidR="007648C6">
        <w:t>.</w:t>
      </w:r>
    </w:p>
    <w:p w14:paraId="58994292" w14:textId="45F07700" w:rsidR="007648C6" w:rsidRDefault="007648C6">
      <w:r>
        <w:t xml:space="preserve">La segunda parte establece los </w:t>
      </w:r>
      <w:proofErr w:type="gramStart"/>
      <w:r>
        <w:t>directorios  locales</w:t>
      </w:r>
      <w:proofErr w:type="gramEnd"/>
      <w:r>
        <w:t xml:space="preserve"> que se tiene que recorrer para compilar.</w:t>
      </w:r>
    </w:p>
    <w:p w14:paraId="351222B4" w14:textId="37A45EF8" w:rsidR="007648C6" w:rsidRDefault="007648C6">
      <w:r>
        <w:t>La tercera parte son llamadas a funciones que siguen el siguiente orden;</w:t>
      </w:r>
    </w:p>
    <w:p w14:paraId="37DC2CC8" w14:textId="3A9AE15A" w:rsidR="007648C6" w:rsidRDefault="007648C6" w:rsidP="007648C6">
      <w:pPr>
        <w:pStyle w:val="Prrafodelista"/>
        <w:numPr>
          <w:ilvl w:val="0"/>
          <w:numId w:val="19"/>
        </w:numPr>
      </w:pPr>
      <w:r>
        <w:t xml:space="preserve">Descarga librería de reglas yara de </w:t>
      </w:r>
      <w:proofErr w:type="spellStart"/>
      <w:r>
        <w:t>github</w:t>
      </w:r>
      <w:proofErr w:type="spellEnd"/>
    </w:p>
    <w:p w14:paraId="62C3FF87" w14:textId="51E48CD4" w:rsidR="007648C6" w:rsidRDefault="007648C6" w:rsidP="007648C6">
      <w:pPr>
        <w:pStyle w:val="Prrafodelista"/>
        <w:numPr>
          <w:ilvl w:val="0"/>
          <w:numId w:val="19"/>
        </w:numPr>
      </w:pPr>
      <w:r>
        <w:t>Descifra la ruta especificad del .zip</w:t>
      </w:r>
    </w:p>
    <w:p w14:paraId="47FB83C5" w14:textId="61CB3E2F" w:rsidR="007648C6" w:rsidRDefault="007648C6" w:rsidP="007648C6">
      <w:pPr>
        <w:pStyle w:val="Prrafodelista"/>
        <w:numPr>
          <w:ilvl w:val="0"/>
          <w:numId w:val="19"/>
        </w:numPr>
      </w:pPr>
      <w:r>
        <w:t>Crea un directorio local asignado en la primera parte del script</w:t>
      </w:r>
    </w:p>
    <w:p w14:paraId="3BAEBFA7" w14:textId="40C34DFA" w:rsidR="007648C6" w:rsidRDefault="007648C6" w:rsidP="007648C6">
      <w:pPr>
        <w:pStyle w:val="Prrafodelista"/>
        <w:numPr>
          <w:ilvl w:val="0"/>
          <w:numId w:val="19"/>
        </w:numPr>
      </w:pPr>
      <w:r>
        <w:t>Copia los ficheros descifrados a dicho directorio.</w:t>
      </w:r>
    </w:p>
    <w:p w14:paraId="1F9358DF" w14:textId="6422C1BE" w:rsidR="007648C6" w:rsidRDefault="007648C6" w:rsidP="007648C6">
      <w:pPr>
        <w:pStyle w:val="Prrafodelista"/>
        <w:numPr>
          <w:ilvl w:val="0"/>
          <w:numId w:val="19"/>
        </w:numPr>
      </w:pPr>
      <w:r>
        <w:t>Borra la carpeta local descifrada</w:t>
      </w:r>
    </w:p>
    <w:p w14:paraId="246F84C5" w14:textId="345DB40F" w:rsidR="007648C6" w:rsidRDefault="007648C6" w:rsidP="007648C6">
      <w:pPr>
        <w:pStyle w:val="Prrafodelista"/>
        <w:numPr>
          <w:ilvl w:val="0"/>
          <w:numId w:val="19"/>
        </w:numPr>
      </w:pPr>
      <w:r>
        <w:t xml:space="preserve">Borra la carpeta local cifrada. </w:t>
      </w:r>
    </w:p>
    <w:p w14:paraId="18B483F7" w14:textId="751A97FB" w:rsidR="002C475C" w:rsidRDefault="002C475C"/>
    <w:p w14:paraId="7F5243E1" w14:textId="78DC986D" w:rsidR="00E2109E" w:rsidRDefault="007648C6" w:rsidP="00E2109E">
      <w:r>
        <w:t xml:space="preserve">Los repositorios </w:t>
      </w:r>
      <w:proofErr w:type="spellStart"/>
      <w:r>
        <w:t>github</w:t>
      </w:r>
      <w:proofErr w:type="spellEnd"/>
      <w:r>
        <w:t xml:space="preserve"> usados son los siguientes:</w:t>
      </w:r>
    </w:p>
    <w:p w14:paraId="41D08AF4" w14:textId="77777777" w:rsidR="007648C6" w:rsidRDefault="007648C6" w:rsidP="00E2109E"/>
    <w:p w14:paraId="551BA7FC" w14:textId="48019231" w:rsidR="00E2109E" w:rsidRDefault="00E2109E" w:rsidP="00E2109E">
      <w:r>
        <w:t>https://github.com/SupportIntelligence/Icewater</w:t>
      </w:r>
    </w:p>
    <w:p w14:paraId="21084577" w14:textId="77777777" w:rsidR="00E2109E" w:rsidRDefault="00E2109E" w:rsidP="00E2109E">
      <w:r>
        <w:t>https://github.com/malpedia/signator-rules</w:t>
      </w:r>
    </w:p>
    <w:p w14:paraId="555DB4AE" w14:textId="77777777" w:rsidR="00E2109E" w:rsidRDefault="00E2109E" w:rsidP="00E2109E">
      <w:r>
        <w:t>https://github.com/droberson/yararules</w:t>
      </w:r>
    </w:p>
    <w:p w14:paraId="06E957DF" w14:textId="77777777" w:rsidR="00E2109E" w:rsidRDefault="00E2109E" w:rsidP="00E2109E">
      <w:r>
        <w:t>https://github.com/StrangerealIntel/Orion</w:t>
      </w:r>
    </w:p>
    <w:p w14:paraId="40DCC5A0" w14:textId="77777777" w:rsidR="00E2109E" w:rsidRDefault="00E2109E" w:rsidP="00E2109E">
      <w:r>
        <w:t>https://github.com/bartblaze/Yara-rules</w:t>
      </w:r>
    </w:p>
    <w:p w14:paraId="70966D21" w14:textId="77777777" w:rsidR="00E2109E" w:rsidRDefault="00E2109E" w:rsidP="00E2109E">
      <w:r>
        <w:t>https://github.com/advanced-threat-research/Yara-Rules</w:t>
      </w:r>
    </w:p>
    <w:p w14:paraId="55E57B4E" w14:textId="77777777" w:rsidR="00E2109E" w:rsidRDefault="00E2109E" w:rsidP="00E2109E">
      <w:r>
        <w:t>https://github.com/reversinglabs/reversinglabs-yara-rules</w:t>
      </w:r>
    </w:p>
    <w:p w14:paraId="131DBFBD" w14:textId="5FB843F7" w:rsidR="00A10250" w:rsidRDefault="00E2109E" w:rsidP="00E2109E">
      <w:r>
        <w:t>https://github.com/kevoreilly/CAPEv2</w:t>
      </w:r>
    </w:p>
    <w:p w14:paraId="6EC8F7DC" w14:textId="77777777" w:rsidR="00F54640" w:rsidRDefault="00F54640"/>
    <w:p w14:paraId="0E24B943" w14:textId="61A92EF7" w:rsidR="00701F63" w:rsidRDefault="007648C6">
      <w:r>
        <w:lastRenderedPageBreak/>
        <w:t>Prueba de uso:</w:t>
      </w:r>
    </w:p>
    <w:p w14:paraId="4330C20A" w14:textId="77777777" w:rsidR="007648C6" w:rsidRDefault="007648C6"/>
    <w:p w14:paraId="327B9AB0" w14:textId="4090D592" w:rsidR="007648C6" w:rsidRDefault="007648C6">
      <w:r w:rsidRPr="007648C6">
        <w:rPr>
          <w:noProof/>
        </w:rPr>
        <w:drawing>
          <wp:inline distT="0" distB="0" distL="0" distR="0" wp14:anchorId="20F6863F" wp14:editId="17DF508C">
            <wp:extent cx="5422006" cy="3615670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172" cy="362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1703" w14:textId="27A580D1" w:rsidR="007648C6" w:rsidRDefault="007648C6" w:rsidP="007648C6"/>
    <w:p w14:paraId="134BAAA5" w14:textId="5F29E967" w:rsidR="007648C6" w:rsidRDefault="007648C6" w:rsidP="007648C6">
      <w:pPr>
        <w:tabs>
          <w:tab w:val="left" w:pos="6389"/>
        </w:tabs>
      </w:pPr>
      <w:r>
        <w:tab/>
      </w:r>
    </w:p>
    <w:p w14:paraId="65EC0363" w14:textId="4BFC08C9" w:rsidR="007648C6" w:rsidRDefault="007648C6" w:rsidP="007648C6">
      <w:pPr>
        <w:tabs>
          <w:tab w:val="left" w:pos="6389"/>
        </w:tabs>
      </w:pPr>
      <w:r w:rsidRPr="007648C6">
        <w:rPr>
          <w:noProof/>
        </w:rPr>
        <w:drawing>
          <wp:inline distT="0" distB="0" distL="0" distR="0" wp14:anchorId="749D05D7" wp14:editId="236E4035">
            <wp:extent cx="5396248" cy="387002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223" cy="387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F4CB" w14:textId="1060C732" w:rsidR="007648C6" w:rsidRDefault="007648C6" w:rsidP="007648C6">
      <w:pPr>
        <w:tabs>
          <w:tab w:val="left" w:pos="6389"/>
        </w:tabs>
      </w:pPr>
    </w:p>
    <w:p w14:paraId="6BC68C86" w14:textId="6789FC40" w:rsidR="007648C6" w:rsidRDefault="007648C6" w:rsidP="007648C6">
      <w:pPr>
        <w:tabs>
          <w:tab w:val="left" w:pos="6389"/>
        </w:tabs>
        <w:rPr>
          <w:noProof/>
        </w:rPr>
      </w:pPr>
      <w:r w:rsidRPr="007648C6">
        <w:rPr>
          <w:noProof/>
        </w:rPr>
        <w:drawing>
          <wp:inline distT="0" distB="0" distL="0" distR="0" wp14:anchorId="5DFB9700" wp14:editId="5AF53AB1">
            <wp:extent cx="5743977" cy="12069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3975" cy="121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1C7C" w14:textId="7A1496D6" w:rsidR="006A31EB" w:rsidRDefault="006A31EB" w:rsidP="006A31EB">
      <w:pPr>
        <w:rPr>
          <w:noProof/>
        </w:rPr>
      </w:pPr>
    </w:p>
    <w:p w14:paraId="02EB8F20" w14:textId="17B47A2C" w:rsidR="006A31EB" w:rsidRDefault="006A31EB" w:rsidP="006A31EB">
      <w:r>
        <w:t xml:space="preserve">Probamos las reglas compiladas contra 14 malwares descargados de </w:t>
      </w:r>
      <w:proofErr w:type="spellStart"/>
      <w:r>
        <w:t>any.run</w:t>
      </w:r>
      <w:proofErr w:type="spellEnd"/>
      <w:r>
        <w:t xml:space="preserve">. </w:t>
      </w:r>
      <w:proofErr w:type="spellStart"/>
      <w:r>
        <w:t>Escogi</w:t>
      </w:r>
      <w:proofErr w:type="spellEnd"/>
      <w:r>
        <w:t xml:space="preserve"> a dedo 3 </w:t>
      </w:r>
      <w:proofErr w:type="spellStart"/>
      <w:r>
        <w:t>ransomware</w:t>
      </w:r>
      <w:proofErr w:type="spellEnd"/>
      <w:r>
        <w:t xml:space="preserve">, 3 spyware, 3 gusanos 3 de una </w:t>
      </w:r>
      <w:proofErr w:type="spellStart"/>
      <w:r>
        <w:t>practica</w:t>
      </w:r>
      <w:proofErr w:type="spellEnd"/>
      <w:r>
        <w:t xml:space="preserve"> de clase y dos aleatorios.</w:t>
      </w:r>
    </w:p>
    <w:p w14:paraId="01BFB42B" w14:textId="326F825B" w:rsidR="006A31EB" w:rsidRDefault="006A31EB" w:rsidP="006A31EB"/>
    <w:p w14:paraId="7AE8A164" w14:textId="64510201" w:rsidR="006A31EB" w:rsidRDefault="006A31EB" w:rsidP="006A31EB">
      <w:r w:rsidRPr="006A31EB">
        <w:rPr>
          <w:noProof/>
        </w:rPr>
        <w:drawing>
          <wp:inline distT="0" distB="0" distL="0" distR="0" wp14:anchorId="632B5A43" wp14:editId="1680BFF6">
            <wp:extent cx="5743575" cy="1675276"/>
            <wp:effectExtent l="0" t="0" r="0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813" cy="1680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BEB3" w14:textId="496B229E" w:rsidR="006A31EB" w:rsidRDefault="006A31EB" w:rsidP="006A31EB">
      <w:r>
        <w:t xml:space="preserve">El resultado es que reconoció todos excepto </w:t>
      </w:r>
      <w:proofErr w:type="gramStart"/>
      <w:r>
        <w:t>dos</w:t>
      </w:r>
      <w:r w:rsidR="005F1F29">
        <w:t>(</w:t>
      </w:r>
      <w:proofErr w:type="gramEnd"/>
      <w:r w:rsidR="005F1F29">
        <w:t xml:space="preserve">85% de </w:t>
      </w:r>
      <w:proofErr w:type="spellStart"/>
      <w:r w:rsidR="005F1F29">
        <w:t>deteccion</w:t>
      </w:r>
      <w:proofErr w:type="spellEnd"/>
      <w:r w:rsidR="005F1F29">
        <w:t>)</w:t>
      </w:r>
      <w:r>
        <w:t>:</w:t>
      </w:r>
      <w:r w:rsidR="005F1F29">
        <w:t xml:space="preserve"> </w:t>
      </w:r>
    </w:p>
    <w:p w14:paraId="689B7088" w14:textId="17505424" w:rsidR="00663FF0" w:rsidRDefault="00663FF0" w:rsidP="006A31EB">
      <w:r w:rsidRPr="00663FF0">
        <w:rPr>
          <w:noProof/>
        </w:rPr>
        <w:drawing>
          <wp:inline distT="0" distB="0" distL="0" distR="0" wp14:anchorId="664C0FD2" wp14:editId="77523E25">
            <wp:extent cx="5838738" cy="37386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621" cy="375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F8A2" w14:textId="10B6F72A" w:rsidR="00663FF0" w:rsidRDefault="00663FF0" w:rsidP="006A31EB">
      <w:r w:rsidRPr="00663FF0">
        <w:rPr>
          <w:noProof/>
        </w:rPr>
        <w:lastRenderedPageBreak/>
        <w:drawing>
          <wp:inline distT="0" distB="0" distL="0" distR="0" wp14:anchorId="27286979" wp14:editId="1883BB59">
            <wp:extent cx="5964572" cy="3537187"/>
            <wp:effectExtent l="0" t="0" r="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8553" cy="353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1B7" w14:textId="3E92A0CF" w:rsidR="00663FF0" w:rsidRDefault="00663FF0" w:rsidP="006A31EB"/>
    <w:p w14:paraId="1A2FEB2F" w14:textId="2A7A1876" w:rsidR="00663FF0" w:rsidRDefault="00663FF0" w:rsidP="006A31EB">
      <w:r w:rsidRPr="00663FF0">
        <w:rPr>
          <w:noProof/>
        </w:rPr>
        <w:drawing>
          <wp:inline distT="0" distB="0" distL="0" distR="0" wp14:anchorId="29324150" wp14:editId="1B29B7BA">
            <wp:extent cx="5939406" cy="1666712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4116" cy="1673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420F" w14:textId="6337EF19" w:rsidR="00663FF0" w:rsidRPr="00663FF0" w:rsidRDefault="00663FF0" w:rsidP="00663FF0"/>
    <w:p w14:paraId="73DC6E04" w14:textId="6A758AC8" w:rsidR="00663FF0" w:rsidRDefault="00663FF0" w:rsidP="00663FF0"/>
    <w:p w14:paraId="4DFC2C71" w14:textId="4FF19684" w:rsidR="00663FF0" w:rsidRDefault="00663FF0" w:rsidP="00663FF0">
      <w:r>
        <w:t xml:space="preserve">Entre los que no reconoció esta un </w:t>
      </w:r>
      <w:proofErr w:type="spellStart"/>
      <w:r>
        <w:t>trojan</w:t>
      </w:r>
      <w:proofErr w:type="spellEnd"/>
      <w:r>
        <w:t xml:space="preserve"> </w:t>
      </w:r>
      <w:proofErr w:type="spellStart"/>
      <w:r>
        <w:t>ransomware</w:t>
      </w:r>
      <w:proofErr w:type="spellEnd"/>
      <w:r>
        <w:t xml:space="preserve"> </w:t>
      </w:r>
      <w:proofErr w:type="spellStart"/>
      <w:r>
        <w:t>darkside</w:t>
      </w:r>
      <w:proofErr w:type="spellEnd"/>
      <w:r>
        <w:t xml:space="preserve"> y un </w:t>
      </w:r>
      <w:proofErr w:type="spellStart"/>
      <w:r>
        <w:t>rat</w:t>
      </w:r>
      <w:proofErr w:type="spellEnd"/>
      <w:r>
        <w:t xml:space="preserve">/backdoor </w:t>
      </w:r>
      <w:proofErr w:type="spellStart"/>
      <w:r>
        <w:t>dcrat</w:t>
      </w:r>
      <w:proofErr w:type="spellEnd"/>
      <w:r>
        <w:t>. Respectivos hashes:</w:t>
      </w:r>
    </w:p>
    <w:p w14:paraId="756462AB" w14:textId="77777777" w:rsidR="00663FF0" w:rsidRDefault="00663FF0" w:rsidP="00663FF0">
      <w:pPr>
        <w:pStyle w:val="Prrafodelista"/>
      </w:pPr>
    </w:p>
    <w:p w14:paraId="454FB1FA" w14:textId="77777777" w:rsidR="00663FF0" w:rsidRDefault="00663FF0" w:rsidP="00663FF0">
      <w:pPr>
        <w:pStyle w:val="Prrafodelista"/>
        <w:numPr>
          <w:ilvl w:val="0"/>
          <w:numId w:val="21"/>
        </w:numPr>
      </w:pPr>
      <w:r>
        <w:t>MD5:</w:t>
      </w:r>
      <w:r w:rsidRPr="00663FF0">
        <w:t>47d19d8876bd39f1038746379dce3926</w:t>
      </w:r>
    </w:p>
    <w:p w14:paraId="3847C8B5" w14:textId="288375E2" w:rsidR="00663FF0" w:rsidRDefault="00663FF0" w:rsidP="005F1F29">
      <w:pPr>
        <w:pStyle w:val="Prrafodelista"/>
        <w:numPr>
          <w:ilvl w:val="0"/>
          <w:numId w:val="21"/>
        </w:numPr>
        <w:jc w:val="right"/>
      </w:pPr>
      <w:r>
        <w:t>SHA</w:t>
      </w:r>
      <w:proofErr w:type="gramStart"/>
      <w:r>
        <w:t>256:</w:t>
      </w:r>
      <w:r w:rsidRPr="00663FF0">
        <w:t>a</w:t>
      </w:r>
      <w:proofErr w:type="gramEnd"/>
      <w:r w:rsidRPr="00663FF0">
        <w:t>82aec54cad176b368967fa8e41e41a8129ffafe6ab627312e111e63605b8478</w:t>
      </w:r>
    </w:p>
    <w:p w14:paraId="564E1A98" w14:textId="77777777" w:rsidR="00663FF0" w:rsidRDefault="00663FF0" w:rsidP="00663FF0"/>
    <w:p w14:paraId="569DD455" w14:textId="7EFD526A" w:rsidR="00663FF0" w:rsidRDefault="00663FF0" w:rsidP="00663FF0">
      <w:pPr>
        <w:pStyle w:val="Prrafodelista"/>
        <w:numPr>
          <w:ilvl w:val="0"/>
          <w:numId w:val="21"/>
        </w:numPr>
      </w:pPr>
      <w:r>
        <w:t>MD5:</w:t>
      </w:r>
      <w:r w:rsidRPr="00663FF0">
        <w:t xml:space="preserve"> 0119dd5b6e65751544c84abaa9dc17cb</w:t>
      </w:r>
    </w:p>
    <w:p w14:paraId="574F9A6D" w14:textId="140650C6" w:rsidR="00663FF0" w:rsidRDefault="00663FF0" w:rsidP="00663FF0">
      <w:pPr>
        <w:pStyle w:val="Prrafodelista"/>
        <w:numPr>
          <w:ilvl w:val="0"/>
          <w:numId w:val="21"/>
        </w:numPr>
      </w:pPr>
      <w:r>
        <w:t>SHA256:</w:t>
      </w:r>
      <w:r w:rsidRPr="00663FF0">
        <w:t>25952379e5996ee2563716778ad1f597de228c1bd2d918005152a8ba9299c28d</w:t>
      </w:r>
    </w:p>
    <w:p w14:paraId="6388EEDE" w14:textId="77777777" w:rsidR="00663FF0" w:rsidRPr="00663FF0" w:rsidRDefault="00663FF0" w:rsidP="00663FF0"/>
    <w:sectPr w:rsidR="00663FF0" w:rsidRPr="00663FF0" w:rsidSect="003674BA">
      <w:footerReference w:type="default" r:id="rId15"/>
      <w:headerReference w:type="first" r:id="rId16"/>
      <w:pgSz w:w="11906" w:h="16838" w:code="9"/>
      <w:pgMar w:top="1440" w:right="3232" w:bottom="1797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4FC26" w14:textId="77777777" w:rsidR="00E2209E" w:rsidRDefault="00E2209E">
      <w:pPr>
        <w:spacing w:line="240" w:lineRule="auto"/>
      </w:pPr>
      <w:r>
        <w:separator/>
      </w:r>
    </w:p>
  </w:endnote>
  <w:endnote w:type="continuationSeparator" w:id="0">
    <w:p w14:paraId="0645E6CE" w14:textId="77777777" w:rsidR="00E2209E" w:rsidRDefault="00E2209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06FF" w:usb1="4000E47B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2020888"/>
      <w:docPartObj>
        <w:docPartGallery w:val="Page Numbers (Bottom of Page)"/>
        <w:docPartUnique/>
      </w:docPartObj>
    </w:sdtPr>
    <w:sdtContent>
      <w:p w14:paraId="5678EDC1" w14:textId="77777777" w:rsidR="00BD07BA" w:rsidRPr="00190922" w:rsidRDefault="00BD07BA" w:rsidP="00BD07BA">
        <w:pPr>
          <w:pStyle w:val="Piedepgina"/>
        </w:pPr>
        <w:r w:rsidRPr="00190922">
          <w:rPr>
            <w:lang w:bidi="es-ES"/>
          </w:rPr>
          <w:fldChar w:fldCharType="begin"/>
        </w:r>
        <w:r w:rsidRPr="00190922">
          <w:rPr>
            <w:lang w:bidi="es-ES"/>
          </w:rPr>
          <w:instrText xml:space="preserve"> PAGE   \* MERGEFORMAT </w:instrText>
        </w:r>
        <w:r w:rsidRPr="00190922">
          <w:rPr>
            <w:lang w:bidi="es-ES"/>
          </w:rPr>
          <w:fldChar w:fldCharType="separate"/>
        </w:r>
        <w:r>
          <w:rPr>
            <w:noProof/>
            <w:lang w:bidi="es-ES"/>
          </w:rPr>
          <w:t>1</w:t>
        </w:r>
        <w:r w:rsidRPr="00190922">
          <w:rPr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237C30" w14:textId="77777777" w:rsidR="00E2209E" w:rsidRDefault="00E2209E">
      <w:pPr>
        <w:spacing w:line="240" w:lineRule="auto"/>
      </w:pPr>
      <w:r>
        <w:separator/>
      </w:r>
    </w:p>
  </w:footnote>
  <w:footnote w:type="continuationSeparator" w:id="0">
    <w:p w14:paraId="3836C0D5" w14:textId="77777777" w:rsidR="00E2209E" w:rsidRDefault="00E2209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D6FF2" w14:textId="77777777" w:rsidR="00430D21" w:rsidRDefault="00430D21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9264" behindDoc="1" locked="0" layoutInCell="1" allowOverlap="1" wp14:anchorId="0DC84706" wp14:editId="5759719E">
          <wp:simplePos x="0" y="0"/>
          <wp:positionH relativeFrom="page">
            <wp:align>left</wp:align>
          </wp:positionH>
          <wp:positionV relativeFrom="page">
            <wp:posOffset>320040</wp:posOffset>
          </wp:positionV>
          <wp:extent cx="5129784" cy="7397496"/>
          <wp:effectExtent l="19050" t="0" r="13970" b="3023235"/>
          <wp:wrapNone/>
          <wp:docPr id="8" name="Imagen 8" descr="Maripos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utterfly.jp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083" t="20367" r="18423" b="21667"/>
                  <a:stretch/>
                </pic:blipFill>
                <pic:spPr bwMode="auto">
                  <a:xfrm>
                    <a:off x="0" y="0"/>
                    <a:ext cx="5129784" cy="7397496"/>
                  </a:xfrm>
                  <a:prstGeom prst="rect">
                    <a:avLst/>
                  </a:prstGeom>
                  <a:ln>
                    <a:noFill/>
                  </a:ln>
                  <a:effectLst>
                    <a:reflection blurRad="6350" stA="50000" endA="275" endPos="40000" dist="101600" dir="5400000" sy="-100000" algn="bl" rotWithShape="0"/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8D8B6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D06E222"/>
    <w:lvl w:ilvl="0">
      <w:start w:val="1"/>
      <w:numFmt w:val="bullet"/>
      <w:pStyle w:val="Listaconvietas"/>
      <w:lvlText w:val=""/>
      <w:lvlJc w:val="left"/>
      <w:pPr>
        <w:ind w:left="216" w:hanging="216"/>
      </w:pPr>
      <w:rPr>
        <w:rFonts w:ascii="Symbol" w:hAnsi="Symbol" w:hint="default"/>
        <w:color w:val="5A1E34" w:themeColor="accent1" w:themeShade="80"/>
      </w:rPr>
    </w:lvl>
  </w:abstractNum>
  <w:abstractNum w:abstractNumId="10" w15:restartNumberingAfterBreak="0">
    <w:nsid w:val="0FD91947"/>
    <w:multiLevelType w:val="hybridMultilevel"/>
    <w:tmpl w:val="FC283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5175CD"/>
    <w:multiLevelType w:val="hybridMultilevel"/>
    <w:tmpl w:val="0A966A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1B03BF"/>
    <w:multiLevelType w:val="hybridMultilevel"/>
    <w:tmpl w:val="BE6608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43DB1"/>
    <w:multiLevelType w:val="hybridMultilevel"/>
    <w:tmpl w:val="BF48AB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C7654C"/>
    <w:multiLevelType w:val="hybridMultilevel"/>
    <w:tmpl w:val="D54670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9D40F8E"/>
    <w:multiLevelType w:val="hybridMultilevel"/>
    <w:tmpl w:val="ADD2F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7A6DB3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0B1377F"/>
    <w:multiLevelType w:val="hybridMultilevel"/>
    <w:tmpl w:val="FB0E1136"/>
    <w:lvl w:ilvl="0" w:tplc="0C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 w15:restartNumberingAfterBreak="0">
    <w:nsid w:val="61E719DC"/>
    <w:multiLevelType w:val="multilevel"/>
    <w:tmpl w:val="ECC87004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isLgl/>
      <w:lvlText w:val="Secció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28564810">
    <w:abstractNumId w:val="9"/>
  </w:num>
  <w:num w:numId="2" w16cid:durableId="1772775063">
    <w:abstractNumId w:val="9"/>
    <w:lvlOverride w:ilvl="0">
      <w:startOverride w:val="1"/>
    </w:lvlOverride>
  </w:num>
  <w:num w:numId="3" w16cid:durableId="2045476683">
    <w:abstractNumId w:val="8"/>
  </w:num>
  <w:num w:numId="4" w16cid:durableId="2099786731">
    <w:abstractNumId w:val="15"/>
  </w:num>
  <w:num w:numId="5" w16cid:durableId="1935892048">
    <w:abstractNumId w:val="18"/>
  </w:num>
  <w:num w:numId="6" w16cid:durableId="1201481534">
    <w:abstractNumId w:val="20"/>
  </w:num>
  <w:num w:numId="7" w16cid:durableId="245844176">
    <w:abstractNumId w:val="17"/>
  </w:num>
  <w:num w:numId="8" w16cid:durableId="575944666">
    <w:abstractNumId w:val="7"/>
  </w:num>
  <w:num w:numId="9" w16cid:durableId="1885096695">
    <w:abstractNumId w:val="6"/>
  </w:num>
  <w:num w:numId="10" w16cid:durableId="563033388">
    <w:abstractNumId w:val="5"/>
  </w:num>
  <w:num w:numId="11" w16cid:durableId="1640915493">
    <w:abstractNumId w:val="4"/>
  </w:num>
  <w:num w:numId="12" w16cid:durableId="1105228894">
    <w:abstractNumId w:val="3"/>
  </w:num>
  <w:num w:numId="13" w16cid:durableId="757562402">
    <w:abstractNumId w:val="2"/>
  </w:num>
  <w:num w:numId="14" w16cid:durableId="976299386">
    <w:abstractNumId w:val="1"/>
  </w:num>
  <w:num w:numId="15" w16cid:durableId="1018578281">
    <w:abstractNumId w:val="0"/>
  </w:num>
  <w:num w:numId="16" w16cid:durableId="448933637">
    <w:abstractNumId w:val="11"/>
  </w:num>
  <w:num w:numId="17" w16cid:durableId="1172255294">
    <w:abstractNumId w:val="12"/>
  </w:num>
  <w:num w:numId="18" w16cid:durableId="1545822902">
    <w:abstractNumId w:val="13"/>
  </w:num>
  <w:num w:numId="19" w16cid:durableId="1995259482">
    <w:abstractNumId w:val="14"/>
  </w:num>
  <w:num w:numId="20" w16cid:durableId="764960664">
    <w:abstractNumId w:val="10"/>
  </w:num>
  <w:num w:numId="21" w16cid:durableId="1491676311">
    <w:abstractNumId w:val="16"/>
  </w:num>
  <w:num w:numId="22" w16cid:durableId="38136991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93D"/>
    <w:rsid w:val="00016917"/>
    <w:rsid w:val="000228C0"/>
    <w:rsid w:val="0003706A"/>
    <w:rsid w:val="000B50B3"/>
    <w:rsid w:val="000E7097"/>
    <w:rsid w:val="00112453"/>
    <w:rsid w:val="00122300"/>
    <w:rsid w:val="0015360E"/>
    <w:rsid w:val="00164D64"/>
    <w:rsid w:val="001668E8"/>
    <w:rsid w:val="00176757"/>
    <w:rsid w:val="00190922"/>
    <w:rsid w:val="00190DE4"/>
    <w:rsid w:val="00192BA9"/>
    <w:rsid w:val="001A5C8C"/>
    <w:rsid w:val="001B0F12"/>
    <w:rsid w:val="001C30B8"/>
    <w:rsid w:val="0020767A"/>
    <w:rsid w:val="00213D4F"/>
    <w:rsid w:val="00222178"/>
    <w:rsid w:val="00253FE5"/>
    <w:rsid w:val="002A048D"/>
    <w:rsid w:val="002C475C"/>
    <w:rsid w:val="002D6D73"/>
    <w:rsid w:val="002D6DED"/>
    <w:rsid w:val="002F1C41"/>
    <w:rsid w:val="00303B37"/>
    <w:rsid w:val="003467C7"/>
    <w:rsid w:val="003674BA"/>
    <w:rsid w:val="003C1E78"/>
    <w:rsid w:val="003E1CD2"/>
    <w:rsid w:val="004065F3"/>
    <w:rsid w:val="00430D21"/>
    <w:rsid w:val="0047082C"/>
    <w:rsid w:val="00492067"/>
    <w:rsid w:val="00493CB6"/>
    <w:rsid w:val="004941F7"/>
    <w:rsid w:val="004D0AD7"/>
    <w:rsid w:val="00541D83"/>
    <w:rsid w:val="00566A88"/>
    <w:rsid w:val="005B11C4"/>
    <w:rsid w:val="005E1FDE"/>
    <w:rsid w:val="005F1F29"/>
    <w:rsid w:val="00617A56"/>
    <w:rsid w:val="00617E54"/>
    <w:rsid w:val="00647B68"/>
    <w:rsid w:val="00663FF0"/>
    <w:rsid w:val="006648F0"/>
    <w:rsid w:val="00683FBE"/>
    <w:rsid w:val="006925C8"/>
    <w:rsid w:val="006A31EB"/>
    <w:rsid w:val="006C287D"/>
    <w:rsid w:val="006D193B"/>
    <w:rsid w:val="006E121E"/>
    <w:rsid w:val="006E2369"/>
    <w:rsid w:val="006E4ED3"/>
    <w:rsid w:val="00700A55"/>
    <w:rsid w:val="00701F63"/>
    <w:rsid w:val="00712D08"/>
    <w:rsid w:val="00717041"/>
    <w:rsid w:val="007648C6"/>
    <w:rsid w:val="00776ECC"/>
    <w:rsid w:val="0078586F"/>
    <w:rsid w:val="00791917"/>
    <w:rsid w:val="007A0A5B"/>
    <w:rsid w:val="007B00EB"/>
    <w:rsid w:val="007B5BFF"/>
    <w:rsid w:val="007E392D"/>
    <w:rsid w:val="00876DC1"/>
    <w:rsid w:val="00882E6A"/>
    <w:rsid w:val="008D31DB"/>
    <w:rsid w:val="009040B6"/>
    <w:rsid w:val="0091380E"/>
    <w:rsid w:val="009466EC"/>
    <w:rsid w:val="009B0674"/>
    <w:rsid w:val="009B7A83"/>
    <w:rsid w:val="009E2660"/>
    <w:rsid w:val="00A10250"/>
    <w:rsid w:val="00AA480C"/>
    <w:rsid w:val="00AE598B"/>
    <w:rsid w:val="00B20FEF"/>
    <w:rsid w:val="00B35A6C"/>
    <w:rsid w:val="00B45295"/>
    <w:rsid w:val="00B46725"/>
    <w:rsid w:val="00B50A41"/>
    <w:rsid w:val="00BD07BA"/>
    <w:rsid w:val="00BD1290"/>
    <w:rsid w:val="00BF5B69"/>
    <w:rsid w:val="00C03CD6"/>
    <w:rsid w:val="00C04C82"/>
    <w:rsid w:val="00C7693D"/>
    <w:rsid w:val="00CA20FF"/>
    <w:rsid w:val="00CC19BE"/>
    <w:rsid w:val="00CC572B"/>
    <w:rsid w:val="00D560DF"/>
    <w:rsid w:val="00D57CD5"/>
    <w:rsid w:val="00D80D5A"/>
    <w:rsid w:val="00D87833"/>
    <w:rsid w:val="00DA2F56"/>
    <w:rsid w:val="00DF1C8F"/>
    <w:rsid w:val="00E2109E"/>
    <w:rsid w:val="00E2209E"/>
    <w:rsid w:val="00E33044"/>
    <w:rsid w:val="00E511BD"/>
    <w:rsid w:val="00E93069"/>
    <w:rsid w:val="00EB47FD"/>
    <w:rsid w:val="00EE1B25"/>
    <w:rsid w:val="00EF74E1"/>
    <w:rsid w:val="00F07493"/>
    <w:rsid w:val="00F45783"/>
    <w:rsid w:val="00F544B1"/>
    <w:rsid w:val="00F54640"/>
    <w:rsid w:val="00F66258"/>
    <w:rsid w:val="00F72A56"/>
    <w:rsid w:val="00F902BE"/>
    <w:rsid w:val="00FC6FD8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51422BDD"/>
  <w15:chartTrackingRefBased/>
  <w15:docId w15:val="{8663D0FC-0EF9-4410-A951-24967C729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E8"/>
  </w:style>
  <w:style w:type="paragraph" w:styleId="Ttulo1">
    <w:name w:val="heading 1"/>
    <w:basedOn w:val="Normal"/>
    <w:link w:val="Ttulo1C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Ttulo2">
    <w:name w:val="heading 2"/>
    <w:basedOn w:val="Normal"/>
    <w:link w:val="Ttulo2C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Ttulo3">
    <w:name w:val="heading 3"/>
    <w:basedOn w:val="Normal"/>
    <w:link w:val="Ttulo3C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6ECC"/>
    <w:rPr>
      <w:rFonts w:ascii="Segoe UI" w:hAnsi="Segoe UI" w:cs="Segoe UI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776ECC"/>
    <w:rPr>
      <w:color w:val="404040" w:themeColor="text1" w:themeTint="BF"/>
    </w:rPr>
  </w:style>
  <w:style w:type="paragraph" w:styleId="Ttulo">
    <w:name w:val="Title"/>
    <w:basedOn w:val="Normal"/>
    <w:link w:val="TtuloC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Informacindecontacto">
    <w:name w:val="Información de contact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Encabezado">
    <w:name w:val="header"/>
    <w:basedOn w:val="Normal"/>
    <w:link w:val="EncabezadoCar"/>
    <w:uiPriority w:val="99"/>
    <w:unhideWhenUsed/>
    <w:rsid w:val="00566A88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66A88"/>
  </w:style>
  <w:style w:type="paragraph" w:styleId="Piedepgina">
    <w:name w:val="footer"/>
    <w:basedOn w:val="Normal"/>
    <w:link w:val="PiedepginaC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Ttulo1Car">
    <w:name w:val="Título 1 Car"/>
    <w:basedOn w:val="Fuentedeprrafopredeter"/>
    <w:link w:val="Ttulo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1668E8"/>
    <w:rPr>
      <w:caps/>
      <w:shd w:val="clear" w:color="auto" w:fill="F1D7E0" w:themeFill="accent2"/>
    </w:rPr>
  </w:style>
  <w:style w:type="paragraph" w:styleId="Listaconvietas">
    <w:name w:val="List Bullet"/>
    <w:basedOn w:val="Normal"/>
    <w:uiPriority w:val="11"/>
    <w:qFormat/>
    <w:pPr>
      <w:numPr>
        <w:numId w:val="1"/>
      </w:numPr>
    </w:pPr>
    <w:rPr>
      <w:color w:val="505050" w:themeColor="text2"/>
    </w:rPr>
  </w:style>
  <w:style w:type="character" w:customStyle="1" w:styleId="Ttulo3Car">
    <w:name w:val="Título 3 Car"/>
    <w:basedOn w:val="Fuentedeprrafopredeter"/>
    <w:link w:val="Ttulo3"/>
    <w:uiPriority w:val="9"/>
    <w:rsid w:val="001668E8"/>
    <w:rPr>
      <w:caps/>
      <w:color w:val="5A1E3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Ttulo9Car">
    <w:name w:val="Título 9 Car"/>
    <w:basedOn w:val="Fuentedeprrafopredeter"/>
    <w:link w:val="Ttulo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Ttulodecontacto">
    <w:name w:val="Título de contacto"/>
    <w:basedOn w:val="Normal"/>
    <w:next w:val="Informacindecontact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776ECC"/>
    <w:rPr>
      <w:szCs w:val="16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776ECC"/>
    <w:rPr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776ECC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776ECC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76EC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776ECC"/>
    <w:rPr>
      <w:b/>
      <w:bCs/>
      <w:szCs w:val="2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776ECC"/>
    <w:rPr>
      <w:rFonts w:ascii="Segoe UI" w:hAnsi="Segoe UI" w:cs="Segoe UI"/>
      <w:szCs w:val="16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776ECC"/>
    <w:rPr>
      <w:szCs w:val="20"/>
    </w:rPr>
  </w:style>
  <w:style w:type="paragraph" w:styleId="Remitedesobre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776ECC"/>
    <w:rPr>
      <w:szCs w:val="20"/>
    </w:rPr>
  </w:style>
  <w:style w:type="character" w:styleId="CdigoHTML">
    <w:name w:val="HTML Code"/>
    <w:basedOn w:val="Fuentedeprrafopredeter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TecladoHTML">
    <w:name w:val="HTML Keyboard"/>
    <w:basedOn w:val="Fuentedeprrafopredeter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76ECC"/>
    <w:rPr>
      <w:rFonts w:ascii="Consolas" w:hAnsi="Consolas"/>
      <w:szCs w:val="20"/>
    </w:rPr>
  </w:style>
  <w:style w:type="character" w:styleId="MquinadeescribirHTML">
    <w:name w:val="HTML Typewriter"/>
    <w:basedOn w:val="Fuentedeprrafopredeter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Textomacro">
    <w:name w:val="macro"/>
    <w:link w:val="TextomacroC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776ECC"/>
    <w:rPr>
      <w:rFonts w:ascii="Consolas" w:hAnsi="Consolas"/>
      <w:szCs w:val="20"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776ECC"/>
    <w:rPr>
      <w:rFonts w:ascii="Consolas" w:hAnsi="Consolas"/>
      <w:szCs w:val="21"/>
    </w:rPr>
  </w:style>
  <w:style w:type="table" w:styleId="Tablaconcuadrcula">
    <w:name w:val="Table Grid"/>
    <w:basedOn w:val="Tabla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1">
    <w:name w:val="Grid Table 4 Accent 1"/>
    <w:basedOn w:val="Tabla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Tabladecuadrcula2">
    <w:name w:val="Grid Table 2"/>
    <w:basedOn w:val="Tabla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2">
    <w:name w:val="Plain Table 2"/>
    <w:basedOn w:val="Tabla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3-nfasis5">
    <w:name w:val="Grid Table 3 Accent 5"/>
    <w:basedOn w:val="Tabla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Tabladelista1clara-nfasis4">
    <w:name w:val="List Table 1 Light Accent 4"/>
    <w:basedOn w:val="Tabla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Tabladecuadrcula3">
    <w:name w:val="Grid Table 3"/>
    <w:basedOn w:val="Tabla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F72A56"/>
    <w:rPr>
      <w:color w:val="5A1E34" w:themeColor="accent1" w:themeShade="80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A20FF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unhideWhenUsed/>
    <w:qFormat/>
    <w:rsid w:val="005E1F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scargas\tf03444177_win32.dotx" TargetMode="External"/></Relationship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3F7863-D5CA-41BB-B417-9E354B2A3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tf03444177_win32.dotx</Template>
  <TotalTime>649</TotalTime>
  <Pages>5</Pages>
  <Words>320</Words>
  <Characters>1766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DAS</dc:creator>
  <cp:lastModifiedBy>Daniel Shved</cp:lastModifiedBy>
  <cp:revision>9</cp:revision>
  <dcterms:created xsi:type="dcterms:W3CDTF">2022-12-12T18:19:00Z</dcterms:created>
  <dcterms:modified xsi:type="dcterms:W3CDTF">2022-12-15T04:15:00Z</dcterms:modified>
  <cp:contentStatus/>
</cp:coreProperties>
</file>